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A1543" w14:textId="00B0C087" w:rsidR="00905B26" w:rsidRPr="004B6494" w:rsidRDefault="004B6494">
      <w:pPr>
        <w:rPr>
          <w:u w:val="single"/>
        </w:rPr>
      </w:pPr>
      <w:r>
        <w:t>asdfasdasdasd</w:t>
      </w:r>
    </w:p>
    <w:sectPr w:rsidR="00905B26" w:rsidRPr="004B6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38"/>
    <w:rsid w:val="002E4638"/>
    <w:rsid w:val="004B6494"/>
    <w:rsid w:val="00905B26"/>
    <w:rsid w:val="00B9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1002A"/>
  <w15:chartTrackingRefBased/>
  <w15:docId w15:val="{445A7F72-56CD-403D-8814-9591BDEA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46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46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46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46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46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463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463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4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46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4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4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4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46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46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463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46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463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46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2026-03-31T19:02:00Z</dcterms:created>
  <dcterms:modified xsi:type="dcterms:W3CDTF">2026-03-31T19:02:00Z</dcterms:modified>
</cp:coreProperties>
</file>